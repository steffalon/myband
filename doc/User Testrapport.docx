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8E8AD" w14:textId="77777777" w:rsidR="002D0A2F" w:rsidRPr="002D0A2F" w:rsidRDefault="002D0A2F" w:rsidP="002D0A2F">
      <w:pPr>
        <w:rPr>
          <w:sz w:val="96"/>
          <w:szCs w:val="96"/>
        </w:rPr>
      </w:pPr>
    </w:p>
    <w:p w14:paraId="2743022D" w14:textId="77777777" w:rsidR="002D0A2F" w:rsidRPr="002D0A2F" w:rsidRDefault="002D0A2F" w:rsidP="002D0A2F">
      <w:pPr>
        <w:jc w:val="center"/>
        <w:rPr>
          <w:b/>
          <w:sz w:val="48"/>
          <w:szCs w:val="110"/>
        </w:rPr>
      </w:pPr>
      <w:r w:rsidRPr="002D0A2F">
        <w:rPr>
          <w:b/>
          <w:sz w:val="96"/>
          <w:szCs w:val="110"/>
        </w:rPr>
        <w:t>User Testrapport</w:t>
      </w:r>
      <w:r w:rsidRPr="002D0A2F">
        <w:rPr>
          <w:b/>
          <w:sz w:val="96"/>
          <w:szCs w:val="110"/>
        </w:rPr>
        <w:br/>
      </w:r>
      <w:r w:rsidRPr="002D0A2F">
        <w:rPr>
          <w:b/>
          <w:sz w:val="48"/>
          <w:szCs w:val="110"/>
        </w:rPr>
        <w:t>Gemaakt door Simon Boerrigter</w:t>
      </w:r>
    </w:p>
    <w:p w14:paraId="50B73D35" w14:textId="77777777" w:rsidR="002D0A2F" w:rsidRPr="002D0A2F" w:rsidRDefault="002D0A2F">
      <w:pPr>
        <w:rPr>
          <w:b/>
          <w:sz w:val="48"/>
          <w:szCs w:val="110"/>
        </w:rPr>
      </w:pPr>
      <w:r w:rsidRPr="002D0A2F">
        <w:rPr>
          <w:b/>
          <w:sz w:val="48"/>
          <w:szCs w:val="110"/>
        </w:rPr>
        <w:br w:type="page"/>
      </w:r>
    </w:p>
    <w:p w14:paraId="20B3F153" w14:textId="77777777" w:rsidR="002D0A2F" w:rsidRPr="002D0A2F" w:rsidRDefault="002D0A2F" w:rsidP="002D0A2F">
      <w:pPr>
        <w:pStyle w:val="Heading2"/>
      </w:pPr>
      <w:r w:rsidRPr="002D0A2F">
        <w:lastRenderedPageBreak/>
        <w:t>Inleiding</w:t>
      </w:r>
    </w:p>
    <w:p w14:paraId="323DB32D" w14:textId="77777777" w:rsidR="002D0A2F" w:rsidRDefault="002D0A2F">
      <w:r w:rsidRPr="002D0A2F">
        <w:t xml:space="preserve">Dit document is bedoeld om </w:t>
      </w:r>
      <w:r>
        <w:t>een ervaring van een user te kunnen zien</w:t>
      </w:r>
      <w:r w:rsidRPr="002D0A2F">
        <w:t xml:space="preserve">. </w:t>
      </w:r>
      <w:r>
        <w:t>Hierdoor kunnen we zien dat onze website voldoet aan eisen van andere mensen</w:t>
      </w:r>
      <w:r w:rsidRPr="002D0A2F">
        <w:t>. Dit document wordt gecontroleerd door leidinggevenden.</w:t>
      </w:r>
    </w:p>
    <w:p w14:paraId="040F9DC4" w14:textId="03DA4C7C" w:rsidR="00254EDC" w:rsidRDefault="00254EDC">
      <w:r>
        <w:br w:type="page"/>
      </w:r>
    </w:p>
    <w:p w14:paraId="68B4E605" w14:textId="29B79152" w:rsidR="002D0A2F" w:rsidRDefault="00D82079" w:rsidP="00D82079">
      <w:pPr>
        <w:pStyle w:val="Heading2"/>
      </w:pPr>
      <w:r>
        <w:lastRenderedPageBreak/>
        <w:t>Test resultaat</w:t>
      </w:r>
    </w:p>
    <w:p w14:paraId="326D5EDC" w14:textId="4677CFCA" w:rsidR="002068E6" w:rsidRDefault="002068E6" w:rsidP="00D82079">
      <w:r>
        <w:t>Volgends onze briefing krijgen we bezoekers van 50% die van auto’s houden. Ik heb een testpersoon gevonden die ook een fan is van auto’s</w:t>
      </w:r>
      <w:r w:rsidR="00A36576">
        <w:t>.</w:t>
      </w:r>
    </w:p>
    <w:p w14:paraId="7D6B6001" w14:textId="77777777" w:rsidR="00A36576" w:rsidRDefault="00A36576" w:rsidP="00D82079"/>
    <w:p w14:paraId="1B4F0E96" w14:textId="715CC3C3" w:rsidR="00A36576" w:rsidRDefault="00A36576" w:rsidP="00D82079">
      <w:r>
        <w:t>De testpersoon begint op home:</w:t>
      </w:r>
    </w:p>
    <w:p w14:paraId="42EF4CA9" w14:textId="39BE9F27" w:rsidR="00EC32E1" w:rsidRDefault="00EC32E1" w:rsidP="00D82079">
      <w:r>
        <w:rPr>
          <w:noProof/>
          <w:lang w:val="en-GB" w:eastAsia="en-GB"/>
        </w:rPr>
        <w:drawing>
          <wp:inline distT="0" distB="0" distL="0" distR="0" wp14:anchorId="74B0D816" wp14:editId="6D6367A7">
            <wp:extent cx="6177280" cy="3444875"/>
            <wp:effectExtent l="0" t="0" r="0" b="9525"/>
            <wp:docPr id="1" name="Picture 1" descr="../../../../../Screen%20Shot%202017-06-13%20at%2010.46.5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6-13%20at%2010.46.53.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7280" cy="3444875"/>
                    </a:xfrm>
                    <a:prstGeom prst="rect">
                      <a:avLst/>
                    </a:prstGeom>
                    <a:noFill/>
                    <a:ln>
                      <a:noFill/>
                    </a:ln>
                  </pic:spPr>
                </pic:pic>
              </a:graphicData>
            </a:graphic>
          </wp:inline>
        </w:drawing>
      </w:r>
    </w:p>
    <w:p w14:paraId="60EC73A8" w14:textId="34C43592" w:rsidR="00A36576" w:rsidRDefault="00EC32E1" w:rsidP="00EC32E1">
      <w:r>
        <w:t xml:space="preserve">Hij gaat naar het nieuwsbericht bekijken. Hij drukt op de “lees meer” knop van de Volkswagen Polo artikel. Hij leest het artikel voor een minuutje. Na dat wilt hij nog een artikel lezen over een Porsche </w:t>
      </w:r>
      <w:r w:rsidR="00D453B8">
        <w:t>Boxster. Hij gebruikt hiervoor de search balk.</w:t>
      </w:r>
    </w:p>
    <w:p w14:paraId="1D699D27" w14:textId="3B796086" w:rsidR="00D453B8" w:rsidRDefault="00D453B8" w:rsidP="00EC32E1">
      <w:r>
        <w:rPr>
          <w:noProof/>
          <w:lang w:val="en-GB" w:eastAsia="en-GB"/>
        </w:rPr>
        <w:drawing>
          <wp:inline distT="0" distB="0" distL="0" distR="0" wp14:anchorId="68222F8A" wp14:editId="44C445F6">
            <wp:extent cx="2945130" cy="457200"/>
            <wp:effectExtent l="0" t="0" r="1270" b="0"/>
            <wp:docPr id="3" name="Picture 3" descr="../../../../../Screen%20Shot%202017-06-13%20at%2010.53.1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6-13%20at%2010.53.10.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5130" cy="457200"/>
                    </a:xfrm>
                    <a:prstGeom prst="rect">
                      <a:avLst/>
                    </a:prstGeom>
                    <a:noFill/>
                    <a:ln>
                      <a:noFill/>
                    </a:ln>
                  </pic:spPr>
                </pic:pic>
              </a:graphicData>
            </a:graphic>
          </wp:inline>
        </w:drawing>
      </w:r>
    </w:p>
    <w:p w14:paraId="35BDBC91" w14:textId="19B1FBFE" w:rsidR="00D453B8" w:rsidRDefault="00D453B8" w:rsidP="00D453B8">
      <w:r>
        <w:t xml:space="preserve">Hij typt Porsche. Er komt een resultaat met Porsche. Hij drukt op enter en gaat naar de </w:t>
      </w:r>
      <w:r w:rsidR="007A3308">
        <w:t>artikel</w:t>
      </w:r>
      <w:r>
        <w:t xml:space="preserve"> pagina. </w:t>
      </w:r>
    </w:p>
    <w:p w14:paraId="65837BC7" w14:textId="77777777" w:rsidR="00D453B8" w:rsidRDefault="00D453B8">
      <w:r>
        <w:br w:type="page"/>
      </w:r>
    </w:p>
    <w:p w14:paraId="637B2698" w14:textId="0414A78E" w:rsidR="00D453B8" w:rsidRDefault="00D453B8" w:rsidP="00D453B8">
      <w:r>
        <w:lastRenderedPageBreak/>
        <w:t>Hierna wilt hij de agenda pagina bezoeken</w:t>
      </w:r>
    </w:p>
    <w:p w14:paraId="23D02B2A" w14:textId="6F539EC0" w:rsidR="00D453B8" w:rsidRDefault="00D453B8" w:rsidP="00D453B8">
      <w:r>
        <w:rPr>
          <w:noProof/>
          <w:lang w:val="en-GB" w:eastAsia="en-GB"/>
        </w:rPr>
        <w:drawing>
          <wp:inline distT="0" distB="0" distL="0" distR="0" wp14:anchorId="0BC4612A" wp14:editId="104983D8">
            <wp:extent cx="786765" cy="775970"/>
            <wp:effectExtent l="0" t="0" r="635" b="11430"/>
            <wp:docPr id="4" name="Picture 4" descr="../../../../../Screen%20Shot%202017-06-13%20at%2010.55.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6-13%20at%2010.55.38.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6765" cy="775970"/>
                    </a:xfrm>
                    <a:prstGeom prst="rect">
                      <a:avLst/>
                    </a:prstGeom>
                    <a:noFill/>
                    <a:ln>
                      <a:noFill/>
                    </a:ln>
                  </pic:spPr>
                </pic:pic>
              </a:graphicData>
            </a:graphic>
          </wp:inline>
        </w:drawing>
      </w:r>
    </w:p>
    <w:p w14:paraId="5B2E1ED2" w14:textId="77777777" w:rsidR="00757682" w:rsidRDefault="00757682" w:rsidP="00D453B8"/>
    <w:p w14:paraId="1361550E" w14:textId="1F64A595" w:rsidR="00757682" w:rsidRDefault="00757682" w:rsidP="00D453B8">
      <w:r>
        <w:t>Hij kijkt dat er een event is in de buurt</w:t>
      </w:r>
    </w:p>
    <w:p w14:paraId="73310A82" w14:textId="19813FE3" w:rsidR="00757682" w:rsidRDefault="00757682" w:rsidP="00D453B8">
      <w:r>
        <w:t>Hij blijft op “More items” klikken</w:t>
      </w:r>
    </w:p>
    <w:p w14:paraId="5AF4A1CB" w14:textId="77777777" w:rsidR="00757682" w:rsidRDefault="00757682" w:rsidP="00D453B8">
      <w:r>
        <w:rPr>
          <w:noProof/>
          <w:lang w:val="en-GB" w:eastAsia="en-GB"/>
        </w:rPr>
        <w:drawing>
          <wp:inline distT="0" distB="0" distL="0" distR="0" wp14:anchorId="666BEBAE" wp14:editId="44CBA0B4">
            <wp:extent cx="1445895" cy="690880"/>
            <wp:effectExtent l="0" t="0" r="1905" b="0"/>
            <wp:docPr id="6" name="Picture 6" descr="../../../../../Screen%20Shot%202017-06-13%20at%2010.58.1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6-13%20at%2010.58.13.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5895" cy="690880"/>
                    </a:xfrm>
                    <a:prstGeom prst="rect">
                      <a:avLst/>
                    </a:prstGeom>
                    <a:noFill/>
                    <a:ln>
                      <a:noFill/>
                    </a:ln>
                  </pic:spPr>
                </pic:pic>
              </a:graphicData>
            </a:graphic>
          </wp:inline>
        </w:drawing>
      </w:r>
    </w:p>
    <w:p w14:paraId="0EA63104" w14:textId="36A6FC9F" w:rsidR="00757682" w:rsidRDefault="00757682" w:rsidP="00D453B8">
      <w:r>
        <w:t>Hij wilt alles weten wat voor autoshows komen in Nederland.</w:t>
      </w:r>
    </w:p>
    <w:p w14:paraId="76FD6F48" w14:textId="2BBEE834" w:rsidR="00757682" w:rsidRDefault="00757682" w:rsidP="00D453B8">
      <w:r>
        <w:t>Na alles bekijken en dat hij een artikel heeft gelezen op onze website, heeft de test persoon genoeg gehad.</w:t>
      </w:r>
    </w:p>
    <w:p w14:paraId="55DEEDC7" w14:textId="77777777" w:rsidR="00757682" w:rsidRDefault="00757682">
      <w:r>
        <w:br w:type="page"/>
      </w:r>
    </w:p>
    <w:p w14:paraId="5CB1CAD3" w14:textId="2501452B" w:rsidR="00757682" w:rsidRDefault="00757682" w:rsidP="00757682">
      <w:pPr>
        <w:pStyle w:val="Heading2"/>
      </w:pPr>
      <w:r>
        <w:lastRenderedPageBreak/>
        <w:t>Conclusie</w:t>
      </w:r>
    </w:p>
    <w:p w14:paraId="5C7AEDA0" w14:textId="664F46F4" w:rsidR="00757682" w:rsidRDefault="007A3308" w:rsidP="00D453B8">
      <w:r>
        <w:t>De testpersoon had alle verwachting van deze website. Hij wist dat je een artikel kon lezen. Toch miste de test persoon toch de reactie functie. Maar daarvoor kunnen gebruikers social media gebruiken als je iets wilt over vertellen van een artikel.</w:t>
      </w:r>
    </w:p>
    <w:p w14:paraId="6222CD2C" w14:textId="77777777" w:rsidR="007A3308" w:rsidRDefault="007A3308" w:rsidP="00D453B8">
      <w:bookmarkStart w:id="0" w:name="_GoBack"/>
      <w:bookmarkEnd w:id="0"/>
    </w:p>
    <w:p w14:paraId="09128B45" w14:textId="77777777" w:rsidR="007A3308" w:rsidRPr="00D453B8" w:rsidRDefault="007A3308" w:rsidP="00D453B8"/>
    <w:sectPr w:rsidR="007A3308" w:rsidRPr="00D453B8">
      <w:footerReference w:type="default" r:id="rId12"/>
      <w:pgSz w:w="11907" w:h="16839" w:code="9"/>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D747D1" w14:textId="77777777" w:rsidR="00F96BF1" w:rsidRDefault="00F96BF1">
      <w:pPr>
        <w:spacing w:after="0" w:line="240" w:lineRule="auto"/>
      </w:pPr>
      <w:r>
        <w:separator/>
      </w:r>
    </w:p>
  </w:endnote>
  <w:endnote w:type="continuationSeparator" w:id="0">
    <w:p w14:paraId="46DC9601" w14:textId="77777777" w:rsidR="00F96BF1" w:rsidRDefault="00F96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2893270"/>
      <w:docPartObj>
        <w:docPartGallery w:val="Page Numbers (Top of Page)"/>
        <w:docPartUnique/>
      </w:docPartObj>
    </w:sdtPr>
    <w:sdtEndPr/>
    <w:sdtContent>
      <w:p w14:paraId="5535BEA5" w14:textId="77777777" w:rsidR="00524387" w:rsidRDefault="00CB7D2E">
        <w:pPr>
          <w:pStyle w:val="Footer"/>
        </w:pPr>
        <w:r>
          <w:rPr>
            <w:lang w:val="en-GB" w:bidi="en-GB"/>
          </w:rPr>
          <w:fldChar w:fldCharType="begin"/>
        </w:r>
        <w:r>
          <w:rPr>
            <w:lang w:val="en-GB" w:bidi="en-GB"/>
          </w:rPr>
          <w:instrText xml:space="preserve"> PAGE   \* MERGEFORMAT </w:instrText>
        </w:r>
        <w:r>
          <w:rPr>
            <w:lang w:val="en-GB" w:bidi="en-GB"/>
          </w:rPr>
          <w:fldChar w:fldCharType="separate"/>
        </w:r>
        <w:r w:rsidR="007A3308">
          <w:rPr>
            <w:noProof/>
            <w:lang w:val="en-GB" w:bidi="en-GB"/>
          </w:rPr>
          <w:t>5</w:t>
        </w:r>
        <w:r>
          <w:rPr>
            <w:lang w:val="en-GB" w:bidi="en-GB"/>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3E3470" w14:textId="77777777" w:rsidR="00F96BF1" w:rsidRDefault="00F96BF1">
      <w:pPr>
        <w:spacing w:after="0" w:line="240" w:lineRule="auto"/>
      </w:pPr>
      <w:r>
        <w:separator/>
      </w:r>
    </w:p>
  </w:footnote>
  <w:footnote w:type="continuationSeparator" w:id="0">
    <w:p w14:paraId="4D7F4279" w14:textId="77777777" w:rsidR="00F96BF1" w:rsidRDefault="00F96BF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3"/>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A2F"/>
    <w:rsid w:val="001B4B29"/>
    <w:rsid w:val="002068E6"/>
    <w:rsid w:val="00254EDC"/>
    <w:rsid w:val="002D0A2F"/>
    <w:rsid w:val="00524387"/>
    <w:rsid w:val="00757682"/>
    <w:rsid w:val="007A3308"/>
    <w:rsid w:val="00A36576"/>
    <w:rsid w:val="00CB7D2E"/>
    <w:rsid w:val="00D453B8"/>
    <w:rsid w:val="00D82079"/>
    <w:rsid w:val="00EC32E1"/>
    <w:rsid w:val="00F96BF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7915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semiHidden/>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Ind w:w="0" w:type="dxa"/>
      <w:tblBorders>
        <w:insideH w:val="single" w:sz="8" w:space="0" w:color="2A2A2A" w:themeColor="text2"/>
      </w:tblBorders>
      <w:tblCellMar>
        <w:top w:w="0" w:type="dxa"/>
        <w:left w:w="144" w:type="dxa"/>
        <w:bottom w:w="0"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0320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glossaryDocument" Target="glossary/document.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imon/Library/Containers/com.microsoft.Word/Data/Library/Caches/2057/TM10002078/Modern%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4472C4"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524"/>
    <w:rsid w:val="0073452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EFBBF3375C0B48AE1453413336F2EF">
    <w:name w:val="86EFBBF3375C0B48AE1453413336F2EF"/>
  </w:style>
  <w:style w:type="paragraph" w:customStyle="1" w:styleId="6341355BE4FAA541ADFF112C12F52168">
    <w:name w:val="6341355BE4FAA541ADFF112C12F52168"/>
  </w:style>
  <w:style w:type="paragraph" w:customStyle="1" w:styleId="CDF3B6CBD4BA0447AE936B14990D92EB">
    <w:name w:val="CDF3B6CBD4BA0447AE936B14990D92EB"/>
  </w:style>
  <w:style w:type="paragraph" w:customStyle="1" w:styleId="A06C5CBC1BCF9248A4762B67015D6004">
    <w:name w:val="A06C5CBC1BCF9248A4762B67015D6004"/>
  </w:style>
  <w:style w:type="paragraph" w:customStyle="1" w:styleId="4F85303B262F8945B46D25A4BA3EA4E2">
    <w:name w:val="4F85303B262F8945B46D25A4BA3EA4E2"/>
  </w:style>
  <w:style w:type="paragraph" w:customStyle="1" w:styleId="86390304B5F38F4194F0FD4873F91939">
    <w:name w:val="86390304B5F38F4194F0FD4873F91939"/>
  </w:style>
  <w:style w:type="paragraph" w:customStyle="1" w:styleId="5A00867606A58641B0D166266F9F2466">
    <w:name w:val="5A00867606A58641B0D166266F9F2466"/>
  </w:style>
  <w:style w:type="paragraph" w:styleId="ListBullet">
    <w:name w:val="List Bullet"/>
    <w:basedOn w:val="Normal"/>
    <w:uiPriority w:val="12"/>
    <w:qFormat/>
    <w:pPr>
      <w:numPr>
        <w:numId w:val="1"/>
      </w:numPr>
      <w:spacing w:after="160" w:line="312" w:lineRule="auto"/>
    </w:pPr>
    <w:rPr>
      <w:rFonts w:eastAsiaTheme="minorHAnsi"/>
      <w:i/>
      <w:color w:val="657C9C" w:themeColor="text2" w:themeTint="BF"/>
      <w:szCs w:val="20"/>
      <w:lang w:val="en-US" w:eastAsia="ja-JP"/>
    </w:rPr>
  </w:style>
  <w:style w:type="paragraph" w:customStyle="1" w:styleId="09DF0DA9FF340E43815964FC2F9F876A">
    <w:name w:val="09DF0DA9FF340E43815964FC2F9F876A"/>
  </w:style>
  <w:style w:type="paragraph" w:customStyle="1" w:styleId="70DDB09E636FB94CA056C6BE0C6E383B">
    <w:name w:val="70DDB09E636FB94CA056C6BE0C6E383B"/>
  </w:style>
  <w:style w:type="paragraph" w:customStyle="1" w:styleId="EBD480F7ED375D4C8837D329B28F8428">
    <w:name w:val="EBD480F7ED375D4C8837D329B28F8428"/>
  </w:style>
  <w:style w:type="paragraph" w:customStyle="1" w:styleId="9DBE4254916B4840AF27DC5F66FEEA3B">
    <w:name w:val="9DBE4254916B4840AF27DC5F66FEEA3B"/>
  </w:style>
  <w:style w:type="paragraph" w:customStyle="1" w:styleId="CBF1D5E39D54064DBD3AB0A54E2B6004">
    <w:name w:val="CBF1D5E39D54064DBD3AB0A54E2B6004"/>
  </w:style>
  <w:style w:type="paragraph" w:customStyle="1" w:styleId="31A5641A2FC59E43BD09B475C16AFFBE">
    <w:name w:val="31A5641A2FC59E43BD09B475C16AFFBE"/>
  </w:style>
  <w:style w:type="paragraph" w:customStyle="1" w:styleId="662784671D72904C81FED7292F994671">
    <w:name w:val="662784671D72904C81FED7292F994671"/>
  </w:style>
  <w:style w:type="paragraph" w:customStyle="1" w:styleId="4D9A89E77CAFF54CBD082A3420A087D3">
    <w:name w:val="4D9A89E77CAFF54CBD082A3420A087D3"/>
  </w:style>
  <w:style w:type="paragraph" w:customStyle="1" w:styleId="B41EB46AC959AD4290BD593A7983AE8A">
    <w:name w:val="B41EB46AC959AD4290BD593A7983AE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1A950C-8942-664E-9ABB-2365099F1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Paper.dotx</Template>
  <TotalTime>29</TotalTime>
  <Pages>5</Pages>
  <Words>203</Words>
  <Characters>1162</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Boerrigter</dc:creator>
  <cp:keywords/>
  <dc:description/>
  <cp:lastModifiedBy>Simon Boerrigter</cp:lastModifiedBy>
  <cp:revision>4</cp:revision>
  <dcterms:created xsi:type="dcterms:W3CDTF">2017-06-13T08:23:00Z</dcterms:created>
  <dcterms:modified xsi:type="dcterms:W3CDTF">2017-06-13T09:04:00Z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